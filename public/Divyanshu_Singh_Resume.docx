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4B06" w14:textId="77777777" w:rsidR="00C55D85" w:rsidRDefault="00C55D85" w:rsidP="00DD5F82">
      <w:pPr>
        <w:pStyle w:val="GraphicAnchor"/>
      </w:pPr>
    </w:p>
    <w:tbl>
      <w:tblPr>
        <w:tblW w:w="6775" w:type="pct"/>
        <w:tblLayout w:type="fixed"/>
        <w:tblLook w:val="0600" w:firstRow="0" w:lastRow="0" w:firstColumn="0" w:lastColumn="0" w:noHBand="1" w:noVBand="1"/>
      </w:tblPr>
      <w:tblGrid>
        <w:gridCol w:w="2162"/>
        <w:gridCol w:w="1192"/>
        <w:gridCol w:w="2850"/>
        <w:gridCol w:w="505"/>
        <w:gridCol w:w="98"/>
        <w:gridCol w:w="3259"/>
        <w:gridCol w:w="14"/>
        <w:gridCol w:w="3578"/>
      </w:tblGrid>
      <w:tr w:rsidR="00D266D4" w14:paraId="4BBA7417" w14:textId="77777777" w:rsidTr="00AF55A8">
        <w:trPr>
          <w:gridAfter w:val="1"/>
          <w:wAfter w:w="3578" w:type="dxa"/>
          <w:trHeight w:hRule="exact" w:val="1181"/>
          <w:tblHeader/>
        </w:trPr>
        <w:tc>
          <w:tcPr>
            <w:tcW w:w="10080" w:type="dxa"/>
            <w:gridSpan w:val="7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4B9CDB81" w14:textId="6F5C4C63" w:rsidR="00D266D4" w:rsidRPr="008C58C0" w:rsidRDefault="00F14953" w:rsidP="00003BB9">
            <w:pPr>
              <w:pStyle w:val="Title"/>
              <w:ind w:left="-108"/>
            </w:pPr>
            <w:r>
              <w:t>Divyanshu Singh</w:t>
            </w:r>
          </w:p>
          <w:p w14:paraId="5B9DB1CA" w14:textId="7E2ABB59" w:rsidR="000434BA" w:rsidRPr="00003BB9" w:rsidRDefault="00A4167D" w:rsidP="00003BB9">
            <w:pPr>
              <w:pStyle w:val="Subtitle"/>
              <w:ind w:left="-108"/>
            </w:pPr>
            <w:r>
              <w:t>OPERATION EXECUTIVE</w:t>
            </w:r>
          </w:p>
        </w:tc>
      </w:tr>
      <w:tr w:rsidR="008C58C0" w14:paraId="28A9EDFB" w14:textId="77777777" w:rsidTr="00AF55A8">
        <w:trPr>
          <w:gridAfter w:val="1"/>
          <w:wAfter w:w="3578" w:type="dxa"/>
          <w:trHeight w:val="50"/>
        </w:trPr>
        <w:tc>
          <w:tcPr>
            <w:tcW w:w="3354" w:type="dxa"/>
            <w:gridSpan w:val="2"/>
            <w:tcBorders>
              <w:top w:val="single" w:sz="12" w:space="0" w:color="000000" w:themeColor="text1"/>
            </w:tcBorders>
          </w:tcPr>
          <w:p w14:paraId="4B046ACD" w14:textId="77777777" w:rsidR="008C58C0" w:rsidRDefault="008C58C0" w:rsidP="008C58C0">
            <w:pPr>
              <w:pStyle w:val="TableSmallRows"/>
            </w:pPr>
          </w:p>
        </w:tc>
        <w:tc>
          <w:tcPr>
            <w:tcW w:w="3453" w:type="dxa"/>
            <w:gridSpan w:val="3"/>
            <w:tcBorders>
              <w:top w:val="single" w:sz="12" w:space="0" w:color="000000" w:themeColor="text1"/>
            </w:tcBorders>
          </w:tcPr>
          <w:p w14:paraId="03820927" w14:textId="77777777" w:rsidR="008C58C0" w:rsidRDefault="008C58C0" w:rsidP="008C58C0">
            <w:pPr>
              <w:pStyle w:val="TableSmallRows"/>
            </w:pPr>
          </w:p>
        </w:tc>
        <w:tc>
          <w:tcPr>
            <w:tcW w:w="3273" w:type="dxa"/>
            <w:gridSpan w:val="2"/>
            <w:tcBorders>
              <w:top w:val="single" w:sz="12" w:space="0" w:color="000000" w:themeColor="text1"/>
            </w:tcBorders>
          </w:tcPr>
          <w:p w14:paraId="2EA5C601" w14:textId="77777777" w:rsidR="008C58C0" w:rsidRPr="00CA1480" w:rsidRDefault="008C58C0" w:rsidP="008C58C0">
            <w:pPr>
              <w:pStyle w:val="TableSmallRows"/>
            </w:pPr>
          </w:p>
        </w:tc>
      </w:tr>
      <w:tr w:rsidR="00E8212E" w14:paraId="5E842D0B" w14:textId="77777777" w:rsidTr="00AF55A8">
        <w:trPr>
          <w:gridAfter w:val="1"/>
          <w:wAfter w:w="3578" w:type="dxa"/>
          <w:trHeight w:val="648"/>
        </w:trPr>
        <w:tc>
          <w:tcPr>
            <w:tcW w:w="3354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1A1B72F4" w14:textId="18D7D89C" w:rsidR="00E8212E" w:rsidRDefault="00F14953" w:rsidP="004A2A78">
            <w:pPr>
              <w:jc w:val="center"/>
            </w:pPr>
            <w:r>
              <w:t>+91 6378502420</w:t>
            </w:r>
          </w:p>
        </w:tc>
        <w:tc>
          <w:tcPr>
            <w:tcW w:w="3453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A15BA08" w14:textId="1CE4B0D8" w:rsidR="00E8212E" w:rsidRDefault="00AF55A8" w:rsidP="004A2A78">
            <w:pPr>
              <w:jc w:val="center"/>
            </w:pPr>
            <w:r>
              <w:t>m</w:t>
            </w:r>
            <w:r w:rsidR="00F14953">
              <w:t>rdivyanshu31@gmail.com</w:t>
            </w:r>
          </w:p>
        </w:tc>
        <w:tc>
          <w:tcPr>
            <w:tcW w:w="3273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1E8E9203" w14:textId="37D2D5E1" w:rsidR="00E8212E" w:rsidRDefault="00F14953" w:rsidP="004A2A78">
            <w:pPr>
              <w:jc w:val="center"/>
            </w:pPr>
            <w:r>
              <w:t>Jaipur,Rajasthan</w:t>
            </w:r>
          </w:p>
        </w:tc>
      </w:tr>
      <w:tr w:rsidR="008C58C0" w14:paraId="34E2C1CF" w14:textId="77777777" w:rsidTr="00AF55A8">
        <w:trPr>
          <w:gridAfter w:val="1"/>
          <w:wAfter w:w="3578" w:type="dxa"/>
          <w:trHeight w:val="50"/>
        </w:trPr>
        <w:tc>
          <w:tcPr>
            <w:tcW w:w="3354" w:type="dxa"/>
            <w:gridSpan w:val="2"/>
            <w:tcBorders>
              <w:bottom w:val="single" w:sz="12" w:space="0" w:color="000000" w:themeColor="text1"/>
            </w:tcBorders>
          </w:tcPr>
          <w:p w14:paraId="0FC0E26E" w14:textId="77777777" w:rsidR="008C58C0" w:rsidRDefault="008C58C0" w:rsidP="008C58C0">
            <w:pPr>
              <w:pStyle w:val="TableSmallRows"/>
            </w:pPr>
          </w:p>
        </w:tc>
        <w:tc>
          <w:tcPr>
            <w:tcW w:w="3453" w:type="dxa"/>
            <w:gridSpan w:val="3"/>
            <w:tcBorders>
              <w:bottom w:val="single" w:sz="12" w:space="0" w:color="000000" w:themeColor="text1"/>
            </w:tcBorders>
          </w:tcPr>
          <w:p w14:paraId="75BB4ADB" w14:textId="77777777" w:rsidR="008C58C0" w:rsidRDefault="008C58C0" w:rsidP="008C58C0">
            <w:pPr>
              <w:pStyle w:val="TableSmallRows"/>
            </w:pPr>
          </w:p>
        </w:tc>
        <w:tc>
          <w:tcPr>
            <w:tcW w:w="3273" w:type="dxa"/>
            <w:gridSpan w:val="2"/>
            <w:tcBorders>
              <w:bottom w:val="single" w:sz="12" w:space="0" w:color="000000" w:themeColor="text1"/>
            </w:tcBorders>
          </w:tcPr>
          <w:p w14:paraId="2D33BCE7" w14:textId="77777777" w:rsidR="008C58C0" w:rsidRPr="00CA1480" w:rsidRDefault="008C58C0" w:rsidP="008C58C0">
            <w:pPr>
              <w:pStyle w:val="TableSmallRows"/>
            </w:pPr>
          </w:p>
        </w:tc>
      </w:tr>
      <w:tr w:rsidR="0075458C" w14:paraId="22B07932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3592" w:type="dxa"/>
          <w:trHeight w:val="988"/>
        </w:trPr>
        <w:tc>
          <w:tcPr>
            <w:tcW w:w="2162" w:type="dxa"/>
            <w:tcBorders>
              <w:bottom w:val="single" w:sz="12" w:space="0" w:color="auto"/>
            </w:tcBorders>
          </w:tcPr>
          <w:p w14:paraId="7A31FE82" w14:textId="77777777" w:rsidR="0075458C" w:rsidRDefault="00000000" w:rsidP="0019071C">
            <w:pPr>
              <w:pStyle w:val="Heading1"/>
            </w:pPr>
            <w:sdt>
              <w:sdtPr>
                <w:id w:val="306284188"/>
                <w:placeholder>
                  <w:docPart w:val="9491DB20980D4F4CA94738C3E4780FB0"/>
                </w:placeholder>
                <w:temporary/>
                <w:showingPlcHdr/>
                <w15:appearance w15:val="hidden"/>
              </w:sdtPr>
              <w:sdtContent>
                <w:r w:rsidR="001705BA">
                  <w:t>Objective</w:t>
                </w:r>
              </w:sdtContent>
            </w:sdt>
          </w:p>
        </w:tc>
        <w:tc>
          <w:tcPr>
            <w:tcW w:w="7904" w:type="dxa"/>
            <w:gridSpan w:val="5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6AFDB909" w14:textId="72F1DD28" w:rsidR="0075458C" w:rsidRDefault="007E63E7" w:rsidP="001705BA">
            <w:r w:rsidRPr="007E63E7">
              <w:t>Tech-driven BCA graduate with experience in software engineering, IT management, and operational coordination. Aiming to secure an IT role where I can combine my technical abilities and coordination skills to streamline processes and deliver reliable technical support.</w:t>
            </w:r>
          </w:p>
        </w:tc>
      </w:tr>
      <w:tr w:rsidR="0075458C" w14:paraId="3111591B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3592" w:type="dxa"/>
          <w:trHeight w:val="1282"/>
        </w:trPr>
        <w:tc>
          <w:tcPr>
            <w:tcW w:w="2162" w:type="dxa"/>
            <w:tcBorders>
              <w:top w:val="single" w:sz="12" w:space="0" w:color="auto"/>
              <w:bottom w:val="single" w:sz="12" w:space="0" w:color="auto"/>
            </w:tcBorders>
          </w:tcPr>
          <w:p w14:paraId="67262E6E" w14:textId="77777777" w:rsidR="0075458C" w:rsidRDefault="00000000" w:rsidP="0019071C">
            <w:pPr>
              <w:pStyle w:val="Heading1"/>
            </w:pPr>
            <w:sdt>
              <w:sdtPr>
                <w:id w:val="-1975742575"/>
                <w:placeholder>
                  <w:docPart w:val="5228EFB399984243A2330A7FAE5EE740"/>
                </w:placeholder>
                <w:temporary/>
                <w:showingPlcHdr/>
                <w15:appearance w15:val="hidden"/>
              </w:sdtPr>
              <w:sdtContent>
                <w:r w:rsidR="001705BA">
                  <w:rPr>
                    <w:noProof/>
                  </w:rPr>
                  <w:t>Education</w:t>
                </w:r>
              </w:sdtContent>
            </w:sdt>
          </w:p>
        </w:tc>
        <w:tc>
          <w:tcPr>
            <w:tcW w:w="7904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ED025CD" w14:textId="3B99BF12" w:rsidR="0075458C" w:rsidRPr="00003BB9" w:rsidRDefault="00A20D74" w:rsidP="00003BB9">
            <w:pPr>
              <w:pStyle w:val="Heading3"/>
              <w:rPr>
                <w:rStyle w:val="Heading3Char"/>
              </w:rPr>
            </w:pPr>
            <w:r>
              <w:t xml:space="preserve">Poornima University                   K.V No.1 </w:t>
            </w:r>
          </w:p>
          <w:p w14:paraId="5246FC45" w14:textId="1D437606" w:rsidR="0075458C" w:rsidRPr="0099359E" w:rsidRDefault="00A20D74" w:rsidP="0019071C">
            <w:r>
              <w:t>Jaipur, Rajasthan                                 Bikaner, Rajasthan</w:t>
            </w:r>
          </w:p>
          <w:p w14:paraId="0848B1E5" w14:textId="0D926570" w:rsidR="001705BA" w:rsidRPr="0099359E" w:rsidRDefault="00A20D74" w:rsidP="00A20D74">
            <w:pPr>
              <w:ind w:left="0" w:firstLine="144"/>
            </w:pPr>
            <w:r>
              <w:t>BCA (2022 - 2025)                                12</w:t>
            </w:r>
            <w:r w:rsidRPr="00A20D74">
              <w:rPr>
                <w:vertAlign w:val="superscript"/>
              </w:rPr>
              <w:t>th</w:t>
            </w:r>
            <w:r w:rsidR="00481296">
              <w:rPr>
                <w:vertAlign w:val="superscript"/>
              </w:rPr>
              <w:t xml:space="preserve"> </w:t>
            </w:r>
            <w:r>
              <w:t>(2020 - 2021)</w:t>
            </w:r>
          </w:p>
          <w:p w14:paraId="67DD54F6" w14:textId="0AF9E7D7" w:rsidR="0075458C" w:rsidRDefault="00A20D74" w:rsidP="001705BA">
            <w:r>
              <w:t>GPA 7.82                                               GPA 7.96</w:t>
            </w:r>
          </w:p>
        </w:tc>
      </w:tr>
      <w:tr w:rsidR="0075458C" w14:paraId="6BEA83EF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3592" w:type="dxa"/>
          <w:trHeight w:val="720"/>
        </w:trPr>
        <w:tc>
          <w:tcPr>
            <w:tcW w:w="2162" w:type="dxa"/>
            <w:tcBorders>
              <w:top w:val="single" w:sz="12" w:space="0" w:color="auto"/>
              <w:bottom w:val="single" w:sz="12" w:space="0" w:color="auto"/>
            </w:tcBorders>
          </w:tcPr>
          <w:p w14:paraId="01941E54" w14:textId="77777777" w:rsidR="0075458C" w:rsidRDefault="00000000" w:rsidP="0019071C">
            <w:pPr>
              <w:pStyle w:val="Heading1"/>
            </w:pPr>
            <w:sdt>
              <w:sdtPr>
                <w:id w:val="1616246336"/>
                <w:placeholder>
                  <w:docPart w:val="460BB168045249758543C94BBE0F378A"/>
                </w:placeholder>
                <w:temporary/>
                <w:showingPlcHdr/>
                <w15:appearance w15:val="hidden"/>
              </w:sdtPr>
              <w:sdtContent>
                <w:r w:rsidR="001705BA">
                  <w:rPr>
                    <w:noProof/>
                  </w:rPr>
                  <w:t>Key Skills</w:t>
                </w:r>
              </w:sdtContent>
            </w:sdt>
          </w:p>
        </w:tc>
        <w:tc>
          <w:tcPr>
            <w:tcW w:w="4042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A5C34DD" w14:textId="77777777" w:rsidR="000D7C65" w:rsidRDefault="00000000" w:rsidP="0019071C">
            <w:sdt>
              <w:sdtPr>
                <w:id w:val="1367258903"/>
                <w:placeholder>
                  <w:docPart w:val="05098CBBCACC4B8FB4D3AB05EDAD0D71"/>
                </w:placeholder>
                <w:temporary/>
                <w:showingPlcHdr/>
                <w15:appearance w15:val="hidden"/>
              </w:sdtPr>
              <w:sdtContent>
                <w:r w:rsidR="000D7C65" w:rsidRPr="0099359E">
                  <w:t>Marketing</w:t>
                </w:r>
              </w:sdtContent>
            </w:sdt>
          </w:p>
          <w:p w14:paraId="2E64CC8B" w14:textId="77777777" w:rsidR="000D7C65" w:rsidRDefault="00000000" w:rsidP="0019071C">
            <w:sdt>
              <w:sdtPr>
                <w:id w:val="1266342547"/>
                <w:placeholder>
                  <w:docPart w:val="C3BA7AFC16BC4167B49AE0824836C79F"/>
                </w:placeholder>
                <w:temporary/>
                <w:showingPlcHdr/>
                <w15:appearance w15:val="hidden"/>
              </w:sdtPr>
              <w:sdtContent>
                <w:r w:rsidR="000D7C65" w:rsidRPr="0099359E">
                  <w:t>Project management</w:t>
                </w:r>
              </w:sdtContent>
            </w:sdt>
          </w:p>
          <w:p w14:paraId="6C07AFB2" w14:textId="77777777" w:rsidR="0075458C" w:rsidRDefault="00000000" w:rsidP="0019071C">
            <w:sdt>
              <w:sdtPr>
                <w:id w:val="-1424716007"/>
                <w:placeholder>
                  <w:docPart w:val="1F9E93592A38497780B81EC87C4548C5"/>
                </w:placeholder>
                <w:temporary/>
                <w:showingPlcHdr/>
                <w15:appearance w15:val="hidden"/>
              </w:sdtPr>
              <w:sdtContent>
                <w:r w:rsidR="000D7C65" w:rsidRPr="0099359E">
                  <w:t>Budget planning</w:t>
                </w:r>
              </w:sdtContent>
            </w:sdt>
          </w:p>
        </w:tc>
        <w:tc>
          <w:tcPr>
            <w:tcW w:w="3862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DEC34E3" w14:textId="77777777" w:rsidR="000D7C65" w:rsidRDefault="00000000" w:rsidP="0019071C">
            <w:sdt>
              <w:sdtPr>
                <w:id w:val="-357661388"/>
                <w:placeholder>
                  <w:docPart w:val="9ABC79EA65584E78918FAF9EA8E172F5"/>
                </w:placeholder>
                <w:temporary/>
                <w:showingPlcHdr/>
                <w15:appearance w15:val="hidden"/>
              </w:sdtPr>
              <w:sdtContent>
                <w:r w:rsidR="000D7C65" w:rsidRPr="0099359E">
                  <w:t>Communication</w:t>
                </w:r>
              </w:sdtContent>
            </w:sdt>
          </w:p>
          <w:p w14:paraId="69B5DC60" w14:textId="77777777" w:rsidR="000D7C65" w:rsidRDefault="00000000" w:rsidP="0019071C">
            <w:sdt>
              <w:sdtPr>
                <w:id w:val="-159004446"/>
                <w:placeholder>
                  <w:docPart w:val="B3F0EF3904C541C891BE029EF6C7A945"/>
                </w:placeholder>
                <w:temporary/>
                <w:showingPlcHdr/>
                <w15:appearance w15:val="hidden"/>
              </w:sdtPr>
              <w:sdtContent>
                <w:r w:rsidR="000D7C65" w:rsidRPr="0099359E">
                  <w:t>Problem-solving</w:t>
                </w:r>
              </w:sdtContent>
            </w:sdt>
          </w:p>
          <w:p w14:paraId="0F117DE6" w14:textId="44C50E0D" w:rsidR="00B81763" w:rsidRPr="00B81763" w:rsidRDefault="00B81763" w:rsidP="00B81763">
            <w:pPr>
              <w:rPr>
                <w:lang w:val="en-IN"/>
              </w:rPr>
            </w:pPr>
            <w:r w:rsidRPr="00B81763">
              <w:rPr>
                <w:lang w:val="en-IN"/>
              </w:rPr>
              <w:t>Network Administration</w:t>
            </w:r>
          </w:p>
          <w:p w14:paraId="00D44F15" w14:textId="2D179C80" w:rsidR="0075458C" w:rsidRDefault="00B81763" w:rsidP="00B81763">
            <w:r w:rsidRPr="00B81763">
              <w:rPr>
                <w:lang w:val="en-IN"/>
              </w:rPr>
              <w:t xml:space="preserve">  </w:t>
            </w:r>
          </w:p>
        </w:tc>
      </w:tr>
      <w:tr w:rsidR="0075458C" w14:paraId="07B775FC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3592" w:type="dxa"/>
          <w:trHeight w:val="1008"/>
        </w:trPr>
        <w:tc>
          <w:tcPr>
            <w:tcW w:w="2162" w:type="dxa"/>
            <w:tcBorders>
              <w:top w:val="single" w:sz="12" w:space="0" w:color="auto"/>
            </w:tcBorders>
          </w:tcPr>
          <w:p w14:paraId="1ED46795" w14:textId="77777777" w:rsidR="0075458C" w:rsidRDefault="00000000" w:rsidP="0019071C">
            <w:pPr>
              <w:pStyle w:val="Heading1"/>
            </w:pPr>
            <w:sdt>
              <w:sdtPr>
                <w:id w:val="1061677347"/>
                <w:placeholder>
                  <w:docPart w:val="BB5DEB20252246DA9D1917D822093F59"/>
                </w:placeholder>
                <w:temporary/>
                <w:showingPlcHdr/>
                <w15:appearance w15:val="hidden"/>
              </w:sdtPr>
              <w:sdtContent>
                <w:r w:rsidR="001705BA">
                  <w:rPr>
                    <w:noProof/>
                  </w:rPr>
                  <w:t>Experience</w:t>
                </w:r>
              </w:sdtContent>
            </w:sdt>
          </w:p>
        </w:tc>
        <w:tc>
          <w:tcPr>
            <w:tcW w:w="7904" w:type="dxa"/>
            <w:gridSpan w:val="5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5596729B" w14:textId="022A49F6" w:rsidR="0075458C" w:rsidRDefault="007E63E7" w:rsidP="000D7C65">
            <w:r w:rsidRPr="007E63E7">
              <w:t>Experienced in IT support, mobile app development, and operational coordination. Hands-on with Flutter, Firebase, system maintenance, troubleshooting, documentation, and vendor handling. Worked across IT operations, software development, and workflow management, delivering reliable technical and on-ground support in fast-paced environments.</w:t>
            </w:r>
          </w:p>
        </w:tc>
      </w:tr>
      <w:tr w:rsidR="008B095A" w14:paraId="456790A1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3592" w:type="dxa"/>
          <w:trHeight w:val="25"/>
        </w:trPr>
        <w:tc>
          <w:tcPr>
            <w:tcW w:w="10066" w:type="dxa"/>
            <w:gridSpan w:val="6"/>
          </w:tcPr>
          <w:p w14:paraId="2435F793" w14:textId="77777777" w:rsidR="008B095A" w:rsidRDefault="008B095A" w:rsidP="0066141D">
            <w:pPr>
              <w:ind w:left="0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4CA5FA5" wp14:editId="44442997">
                      <wp:extent cx="6392174" cy="137160"/>
                      <wp:effectExtent l="0" t="0" r="27940" b="15240"/>
                      <wp:docPr id="5" name="Group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2174" cy="137160"/>
                                <a:chOff x="0" y="0"/>
                                <a:chExt cx="6392174" cy="137160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0" y="77638"/>
                                  <a:ext cx="6392174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759429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122098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261449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7419FC" id="Group 5" o:spid="_x0000_s1026" alt="&quot;&quot;" style="width:503.3pt;height:10.8pt;mso-position-horizontal-relative:char;mso-position-vertical-relative:line" coordsize="6392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">
                      <v:line id="Straight Connector 3" o:spid="_x0000_s1027" style="position:absolute;visibility:visible;mso-wrap-style:square" from="0,776" to="63921,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" strokecolor="#303848 [3204]" strokeweight="1.5pt">
                        <v:stroke joinstyle="miter"/>
                      </v:line>
                      <v:oval id="Oval 3" o:spid="_x0000_s1028" alt="Decorative" style="position:absolute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29" alt="Decorative" style="position:absolute;left:2122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30" alt="Decorative" style="position:absolute;left:4261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320608" w14:paraId="0ECB2DB0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3592" w:type="dxa"/>
          <w:trHeight w:val="1152"/>
        </w:trPr>
        <w:tc>
          <w:tcPr>
            <w:tcW w:w="3354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B67266E" w14:textId="1ED420FB" w:rsidR="00320608" w:rsidRDefault="00320608" w:rsidP="00320608">
            <w:pPr>
              <w:pStyle w:val="Heading2"/>
            </w:pPr>
            <w:r>
              <w:t>October 2025 – Present</w:t>
            </w:r>
          </w:p>
          <w:p w14:paraId="4F3A352F" w14:textId="1CD0838B" w:rsidR="00320608" w:rsidRDefault="00320608" w:rsidP="00320608">
            <w:pPr>
              <w:pStyle w:val="ExperienceTimeline"/>
            </w:pPr>
            <w:r>
              <w:t>Operation Executive</w:t>
            </w:r>
          </w:p>
          <w:p w14:paraId="752616E7" w14:textId="77777777" w:rsidR="00320608" w:rsidRDefault="00320608" w:rsidP="00320608">
            <w:pPr>
              <w:pStyle w:val="ExperienceTimeline"/>
              <w:rPr>
                <w:sz w:val="18"/>
                <w:szCs w:val="18"/>
              </w:rPr>
            </w:pPr>
            <w:r w:rsidRPr="00320608">
              <w:rPr>
                <w:sz w:val="18"/>
                <w:szCs w:val="18"/>
              </w:rPr>
              <w:t xml:space="preserve">Elbow Grease Business </w:t>
            </w:r>
          </w:p>
          <w:p w14:paraId="53292962" w14:textId="77B1A579" w:rsidR="00320608" w:rsidRPr="00320608" w:rsidRDefault="00320608" w:rsidP="00320608">
            <w:pPr>
              <w:pStyle w:val="ExperienceTimeline"/>
              <w:rPr>
                <w:sz w:val="18"/>
                <w:szCs w:val="18"/>
              </w:rPr>
            </w:pPr>
            <w:r w:rsidRPr="00320608">
              <w:rPr>
                <w:sz w:val="18"/>
                <w:szCs w:val="18"/>
              </w:rPr>
              <w:t>Solutions Private Limited</w:t>
            </w:r>
          </w:p>
        </w:tc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D7D8165" w14:textId="0AAD5044" w:rsidR="00320608" w:rsidRDefault="00320608" w:rsidP="00320608">
            <w:pPr>
              <w:pStyle w:val="Heading2"/>
            </w:pPr>
            <w:r>
              <w:t>June 2025 – September 2025</w:t>
            </w:r>
          </w:p>
          <w:p w14:paraId="32D9E778" w14:textId="77777777" w:rsidR="00320608" w:rsidRDefault="00320608" w:rsidP="00320608">
            <w:pPr>
              <w:pStyle w:val="ExperienceTimeline"/>
            </w:pPr>
            <w:r>
              <w:t>IT Manager</w:t>
            </w:r>
          </w:p>
          <w:p w14:paraId="30895270" w14:textId="6C91B005" w:rsidR="00320608" w:rsidRDefault="00320608" w:rsidP="00320608">
            <w:pPr>
              <w:pStyle w:val="ExperienceTimeline"/>
            </w:pPr>
            <w:r>
              <w:t>Smart Circle Group</w:t>
            </w:r>
          </w:p>
        </w:tc>
        <w:tc>
          <w:tcPr>
            <w:tcW w:w="3357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BE5A51A" w14:textId="77777777" w:rsidR="00320608" w:rsidRDefault="00320608" w:rsidP="00320608">
            <w:pPr>
              <w:pStyle w:val="Heading2"/>
            </w:pPr>
            <w:r>
              <w:t>May 2024 – July 2024</w:t>
            </w:r>
          </w:p>
          <w:p w14:paraId="23FBB0E3" w14:textId="77777777" w:rsidR="00320608" w:rsidRPr="00003BB9" w:rsidRDefault="00320608" w:rsidP="00320608">
            <w:pPr>
              <w:pStyle w:val="ExperienceTimeline"/>
            </w:pPr>
            <w:r>
              <w:t>Software Engineer Intern</w:t>
            </w:r>
            <w:r w:rsidRPr="00003BB9">
              <w:t xml:space="preserve"> </w:t>
            </w:r>
          </w:p>
          <w:p w14:paraId="16DBF177" w14:textId="09BDB129" w:rsidR="00320608" w:rsidRDefault="00320608" w:rsidP="00320608">
            <w:pPr>
              <w:pStyle w:val="ExperienceTimeline"/>
            </w:pPr>
            <w:r>
              <w:t>Ethereal Softech Pvt.Ltd</w:t>
            </w:r>
          </w:p>
        </w:tc>
      </w:tr>
      <w:tr w:rsidR="00320608" w14:paraId="67E5CF3C" w14:textId="27D58DCB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0"/>
        </w:trPr>
        <w:tc>
          <w:tcPr>
            <w:tcW w:w="2162" w:type="dxa"/>
            <w:tcBorders>
              <w:top w:val="single" w:sz="12" w:space="0" w:color="auto"/>
              <w:bottom w:val="single" w:sz="12" w:space="0" w:color="auto"/>
            </w:tcBorders>
          </w:tcPr>
          <w:p w14:paraId="23A4748C" w14:textId="5171F936" w:rsidR="00320608" w:rsidRDefault="00320608" w:rsidP="00320608">
            <w:pPr>
              <w:pStyle w:val="Heading1"/>
            </w:pPr>
            <w:r>
              <w:t>Certificate</w:t>
            </w:r>
          </w:p>
        </w:tc>
        <w:tc>
          <w:tcPr>
            <w:tcW w:w="7904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1B0E8BF" w14:textId="44C0FB6A" w:rsidR="00320608" w:rsidRDefault="00320608" w:rsidP="00320608">
            <w:r>
              <w:t>Public Speaking (NPTEL)</w:t>
            </w:r>
          </w:p>
          <w:p w14:paraId="4ADDA653" w14:textId="3343B8E9" w:rsidR="00320608" w:rsidRDefault="00320608" w:rsidP="00320608">
            <w:r>
              <w:t>Flutter And Firebase Development (UDEMY)</w:t>
            </w:r>
          </w:p>
          <w:p w14:paraId="1A70617E" w14:textId="77777777" w:rsidR="00320608" w:rsidRDefault="00320608" w:rsidP="00320608">
            <w:pPr>
              <w:tabs>
                <w:tab w:val="left" w:pos="1128"/>
              </w:tabs>
            </w:pPr>
            <w:r>
              <w:t>Promnt Engineering Course(DEEP LEARING AI)</w:t>
            </w:r>
          </w:p>
          <w:p w14:paraId="33BB9AC2" w14:textId="3728BD4C" w:rsidR="00320608" w:rsidRDefault="00320608" w:rsidP="00320608">
            <w:pPr>
              <w:tabs>
                <w:tab w:val="left" w:pos="1128"/>
              </w:tabs>
            </w:pPr>
            <w:r>
              <w:t xml:space="preserve">Innovation In Artificial Intelligence </w:t>
            </w:r>
          </w:p>
          <w:p w14:paraId="7717D225" w14:textId="23F70AD6" w:rsidR="00320608" w:rsidRPr="00AF55A8" w:rsidRDefault="00320608" w:rsidP="00320608">
            <w:pPr>
              <w:tabs>
                <w:tab w:val="left" w:pos="1128"/>
              </w:tabs>
            </w:pPr>
            <w:r>
              <w:t>Pepsi co Sales Certificate (PEPSI)</w:t>
            </w:r>
          </w:p>
        </w:tc>
        <w:tc>
          <w:tcPr>
            <w:tcW w:w="3592" w:type="dxa"/>
            <w:gridSpan w:val="2"/>
          </w:tcPr>
          <w:p w14:paraId="46AD5A78" w14:textId="37418B73" w:rsidR="00320608" w:rsidRDefault="00320608" w:rsidP="00320608">
            <w:pPr>
              <w:ind w:left="0"/>
            </w:pPr>
            <w:r w:rsidRPr="00B81763">
              <w:rPr>
                <w:lang w:val="en-IN"/>
              </w:rPr>
              <w:t xml:space="preserve"> </w:t>
            </w:r>
          </w:p>
        </w:tc>
      </w:tr>
      <w:tr w:rsidR="00320608" w14:paraId="3C92B0F7" w14:textId="77777777" w:rsidTr="00AF55A8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3578" w:type="dxa"/>
          <w:trHeight w:val="360"/>
        </w:trPr>
        <w:tc>
          <w:tcPr>
            <w:tcW w:w="2162" w:type="dxa"/>
            <w:tcBorders>
              <w:top w:val="single" w:sz="12" w:space="0" w:color="auto"/>
              <w:bottom w:val="single" w:sz="12" w:space="0" w:color="auto"/>
            </w:tcBorders>
          </w:tcPr>
          <w:p w14:paraId="1BA4CFE3" w14:textId="77777777" w:rsidR="00320608" w:rsidRDefault="00000000" w:rsidP="00320608">
            <w:pPr>
              <w:pStyle w:val="Heading1"/>
            </w:pPr>
            <w:sdt>
              <w:sdtPr>
                <w:id w:val="1677535138"/>
                <w:placeholder>
                  <w:docPart w:val="7772DA500ECC4754B4E24910E8DFA5F5"/>
                </w:placeholder>
                <w:temporary/>
                <w:showingPlcHdr/>
                <w15:appearance w15:val="hidden"/>
              </w:sdtPr>
              <w:sdtContent>
                <w:r w:rsidR="00320608" w:rsidRPr="00711BC5">
                  <w:t>References</w:t>
                </w:r>
              </w:sdtContent>
            </w:sdt>
          </w:p>
        </w:tc>
        <w:tc>
          <w:tcPr>
            <w:tcW w:w="7918" w:type="dxa"/>
            <w:gridSpan w:val="6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CC7EB18" w14:textId="77777777" w:rsidR="00320608" w:rsidRDefault="00000000" w:rsidP="00320608">
            <w:sdt>
              <w:sdtPr>
                <w:rPr>
                  <w:w w:val="105"/>
                </w:rPr>
                <w:id w:val="-728922257"/>
                <w:placeholder>
                  <w:docPart w:val="505EC4C156C84DE88E5668132A713C77"/>
                </w:placeholder>
                <w:temporary/>
                <w:showingPlcHdr/>
                <w15:appearance w15:val="hidden"/>
              </w:sdtPr>
              <w:sdtContent>
                <w:r w:rsidR="00320608" w:rsidRPr="00711BC5">
                  <w:t>Available upon request.</w:t>
                </w:r>
              </w:sdtContent>
            </w:sdt>
            <w:r w:rsidR="00320608" w:rsidRPr="00711BC5">
              <w:t xml:space="preserve"> </w:t>
            </w:r>
          </w:p>
        </w:tc>
      </w:tr>
    </w:tbl>
    <w:p w14:paraId="629BC4E0" w14:textId="77777777" w:rsidR="00AF55A8" w:rsidRDefault="00AF55A8" w:rsidP="00AF55A8"/>
    <w:p w14:paraId="054B4CB5" w14:textId="77777777" w:rsidR="00566C72" w:rsidRDefault="00566C72"/>
    <w:sectPr w:rsidR="00566C72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219EF" w14:textId="77777777" w:rsidR="00D825A2" w:rsidRDefault="00D825A2" w:rsidP="00F316AD">
      <w:r>
        <w:separator/>
      </w:r>
    </w:p>
  </w:endnote>
  <w:endnote w:type="continuationSeparator" w:id="0">
    <w:p w14:paraId="215DFC07" w14:textId="77777777" w:rsidR="00D825A2" w:rsidRDefault="00D825A2" w:rsidP="00F316AD">
      <w:r>
        <w:continuationSeparator/>
      </w:r>
    </w:p>
  </w:endnote>
  <w:endnote w:type="continuationNotice" w:id="1">
    <w:p w14:paraId="15ECD043" w14:textId="77777777" w:rsidR="00D825A2" w:rsidRDefault="00D825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33FA" w14:textId="77777777" w:rsidR="00D825A2" w:rsidRDefault="00D825A2" w:rsidP="00F316AD">
      <w:r>
        <w:separator/>
      </w:r>
    </w:p>
  </w:footnote>
  <w:footnote w:type="continuationSeparator" w:id="0">
    <w:p w14:paraId="3263B22D" w14:textId="77777777" w:rsidR="00D825A2" w:rsidRDefault="00D825A2" w:rsidP="00F316AD">
      <w:r>
        <w:continuationSeparator/>
      </w:r>
    </w:p>
  </w:footnote>
  <w:footnote w:type="continuationNotice" w:id="1">
    <w:p w14:paraId="4FFA998F" w14:textId="77777777" w:rsidR="00D825A2" w:rsidRDefault="00D825A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53"/>
    <w:rsid w:val="00003BB9"/>
    <w:rsid w:val="000434BA"/>
    <w:rsid w:val="0006263C"/>
    <w:rsid w:val="000902C1"/>
    <w:rsid w:val="000B131D"/>
    <w:rsid w:val="000D7C65"/>
    <w:rsid w:val="000E1D44"/>
    <w:rsid w:val="0011242E"/>
    <w:rsid w:val="001213BA"/>
    <w:rsid w:val="00136F3E"/>
    <w:rsid w:val="00166381"/>
    <w:rsid w:val="001705BA"/>
    <w:rsid w:val="001864DC"/>
    <w:rsid w:val="001C2A37"/>
    <w:rsid w:val="001E52C1"/>
    <w:rsid w:val="002045CB"/>
    <w:rsid w:val="0020696E"/>
    <w:rsid w:val="00222F66"/>
    <w:rsid w:val="002356A2"/>
    <w:rsid w:val="00247C1A"/>
    <w:rsid w:val="0026493F"/>
    <w:rsid w:val="00285AC5"/>
    <w:rsid w:val="002A1C41"/>
    <w:rsid w:val="002B10C3"/>
    <w:rsid w:val="002D12DA"/>
    <w:rsid w:val="002D4A86"/>
    <w:rsid w:val="003019B2"/>
    <w:rsid w:val="00313878"/>
    <w:rsid w:val="00320608"/>
    <w:rsid w:val="0034687F"/>
    <w:rsid w:val="0034688D"/>
    <w:rsid w:val="00357ED7"/>
    <w:rsid w:val="00372149"/>
    <w:rsid w:val="003D771D"/>
    <w:rsid w:val="003F05EF"/>
    <w:rsid w:val="0040233B"/>
    <w:rsid w:val="00425619"/>
    <w:rsid w:val="0044723F"/>
    <w:rsid w:val="0046216D"/>
    <w:rsid w:val="00476DE0"/>
    <w:rsid w:val="00481296"/>
    <w:rsid w:val="004A2A78"/>
    <w:rsid w:val="004B0B58"/>
    <w:rsid w:val="004C171F"/>
    <w:rsid w:val="004C6179"/>
    <w:rsid w:val="004D0C0F"/>
    <w:rsid w:val="004F222B"/>
    <w:rsid w:val="004F5F22"/>
    <w:rsid w:val="00511A6E"/>
    <w:rsid w:val="005359D7"/>
    <w:rsid w:val="00566C72"/>
    <w:rsid w:val="00573DA5"/>
    <w:rsid w:val="0057534A"/>
    <w:rsid w:val="005856F0"/>
    <w:rsid w:val="005A1F1C"/>
    <w:rsid w:val="00605A5B"/>
    <w:rsid w:val="00606B7B"/>
    <w:rsid w:val="0066141D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91510"/>
    <w:rsid w:val="007B0F94"/>
    <w:rsid w:val="007C605D"/>
    <w:rsid w:val="007E63E7"/>
    <w:rsid w:val="0083302B"/>
    <w:rsid w:val="00833113"/>
    <w:rsid w:val="00835597"/>
    <w:rsid w:val="0087637A"/>
    <w:rsid w:val="008B095A"/>
    <w:rsid w:val="008B1814"/>
    <w:rsid w:val="008C58C0"/>
    <w:rsid w:val="008E1D8F"/>
    <w:rsid w:val="008E3992"/>
    <w:rsid w:val="008E5666"/>
    <w:rsid w:val="008F7B86"/>
    <w:rsid w:val="009021F9"/>
    <w:rsid w:val="009147D9"/>
    <w:rsid w:val="00951C4B"/>
    <w:rsid w:val="009B6F11"/>
    <w:rsid w:val="009E3C0B"/>
    <w:rsid w:val="00A20D74"/>
    <w:rsid w:val="00A267F8"/>
    <w:rsid w:val="00A4167D"/>
    <w:rsid w:val="00A77921"/>
    <w:rsid w:val="00A97B30"/>
    <w:rsid w:val="00AF0801"/>
    <w:rsid w:val="00AF55A8"/>
    <w:rsid w:val="00B575FB"/>
    <w:rsid w:val="00B57CF0"/>
    <w:rsid w:val="00B81763"/>
    <w:rsid w:val="00BC5B49"/>
    <w:rsid w:val="00BF3FFF"/>
    <w:rsid w:val="00C00D2B"/>
    <w:rsid w:val="00C1095A"/>
    <w:rsid w:val="00C17DC1"/>
    <w:rsid w:val="00C41261"/>
    <w:rsid w:val="00C55D85"/>
    <w:rsid w:val="00CA1480"/>
    <w:rsid w:val="00CA2273"/>
    <w:rsid w:val="00CA7D10"/>
    <w:rsid w:val="00CD50FD"/>
    <w:rsid w:val="00CF6848"/>
    <w:rsid w:val="00D025DA"/>
    <w:rsid w:val="00D17EE7"/>
    <w:rsid w:val="00D266D4"/>
    <w:rsid w:val="00D47124"/>
    <w:rsid w:val="00D5682E"/>
    <w:rsid w:val="00D74B86"/>
    <w:rsid w:val="00D825A2"/>
    <w:rsid w:val="00DB0742"/>
    <w:rsid w:val="00DD5D7B"/>
    <w:rsid w:val="00DD5F82"/>
    <w:rsid w:val="00DD6228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14953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19C6D"/>
  <w15:chartTrackingRefBased/>
  <w15:docId w15:val="{1C2A036D-0BEF-48BE-8E06-95AF48A0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91DB20980D4F4CA94738C3E4780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767ED-CE19-4459-8498-0E834864E0B2}"/>
      </w:docPartPr>
      <w:docPartBody>
        <w:p w:rsidR="00B51262" w:rsidRDefault="00000000">
          <w:pPr>
            <w:pStyle w:val="9491DB20980D4F4CA94738C3E4780FB0"/>
          </w:pPr>
          <w:r>
            <w:t>Objective</w:t>
          </w:r>
        </w:p>
      </w:docPartBody>
    </w:docPart>
    <w:docPart>
      <w:docPartPr>
        <w:name w:val="5228EFB399984243A2330A7FAE5EE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068E9-6C2F-4147-8844-507007934B4B}"/>
      </w:docPartPr>
      <w:docPartBody>
        <w:p w:rsidR="00B51262" w:rsidRDefault="00000000">
          <w:pPr>
            <w:pStyle w:val="5228EFB399984243A2330A7FAE5EE740"/>
          </w:pPr>
          <w:r>
            <w:rPr>
              <w:noProof/>
            </w:rPr>
            <w:t>Education</w:t>
          </w:r>
        </w:p>
      </w:docPartBody>
    </w:docPart>
    <w:docPart>
      <w:docPartPr>
        <w:name w:val="460BB168045249758543C94BBE0F3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F4876-72EB-43AF-ACAF-8D5F6B1BBA83}"/>
      </w:docPartPr>
      <w:docPartBody>
        <w:p w:rsidR="00B51262" w:rsidRDefault="00000000">
          <w:pPr>
            <w:pStyle w:val="460BB168045249758543C94BBE0F378A"/>
          </w:pPr>
          <w:r>
            <w:rPr>
              <w:noProof/>
            </w:rPr>
            <w:t>Key Skills</w:t>
          </w:r>
        </w:p>
      </w:docPartBody>
    </w:docPart>
    <w:docPart>
      <w:docPartPr>
        <w:name w:val="05098CBBCACC4B8FB4D3AB05EDAD0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489FF-1D5A-445F-BE7B-5ACD44C04474}"/>
      </w:docPartPr>
      <w:docPartBody>
        <w:p w:rsidR="00B51262" w:rsidRDefault="00000000">
          <w:pPr>
            <w:pStyle w:val="05098CBBCACC4B8FB4D3AB05EDAD0D71"/>
          </w:pPr>
          <w:r w:rsidRPr="0099359E">
            <w:t>Marketing</w:t>
          </w:r>
        </w:p>
      </w:docPartBody>
    </w:docPart>
    <w:docPart>
      <w:docPartPr>
        <w:name w:val="C3BA7AFC16BC4167B49AE0824836C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6CD00-FD1C-4FE8-A7D8-78F905993228}"/>
      </w:docPartPr>
      <w:docPartBody>
        <w:p w:rsidR="00B51262" w:rsidRDefault="00000000">
          <w:pPr>
            <w:pStyle w:val="C3BA7AFC16BC4167B49AE0824836C79F"/>
          </w:pPr>
          <w:r w:rsidRPr="0099359E">
            <w:t>Project management</w:t>
          </w:r>
        </w:p>
      </w:docPartBody>
    </w:docPart>
    <w:docPart>
      <w:docPartPr>
        <w:name w:val="1F9E93592A38497780B81EC87C454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13EC6-0D98-4CA5-A64F-4058DA0F6B03}"/>
      </w:docPartPr>
      <w:docPartBody>
        <w:p w:rsidR="00B51262" w:rsidRDefault="00000000">
          <w:pPr>
            <w:pStyle w:val="1F9E93592A38497780B81EC87C4548C5"/>
          </w:pPr>
          <w:r w:rsidRPr="0099359E">
            <w:t>Budget planning</w:t>
          </w:r>
        </w:p>
      </w:docPartBody>
    </w:docPart>
    <w:docPart>
      <w:docPartPr>
        <w:name w:val="9ABC79EA65584E78918FAF9EA8E17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B6582-29C8-451C-AD19-133FA5D3A4FA}"/>
      </w:docPartPr>
      <w:docPartBody>
        <w:p w:rsidR="00B51262" w:rsidRDefault="00000000">
          <w:pPr>
            <w:pStyle w:val="9ABC79EA65584E78918FAF9EA8E172F5"/>
          </w:pPr>
          <w:r w:rsidRPr="0099359E">
            <w:t>Communication</w:t>
          </w:r>
        </w:p>
      </w:docPartBody>
    </w:docPart>
    <w:docPart>
      <w:docPartPr>
        <w:name w:val="B3F0EF3904C541C891BE029EF6C7A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25D04-5C9D-4DB8-AD77-308F6522A9B4}"/>
      </w:docPartPr>
      <w:docPartBody>
        <w:p w:rsidR="00B51262" w:rsidRDefault="00000000">
          <w:pPr>
            <w:pStyle w:val="B3F0EF3904C541C891BE029EF6C7A945"/>
          </w:pPr>
          <w:r w:rsidRPr="0099359E">
            <w:t>Problem-solving</w:t>
          </w:r>
        </w:p>
      </w:docPartBody>
    </w:docPart>
    <w:docPart>
      <w:docPartPr>
        <w:name w:val="BB5DEB20252246DA9D1917D822093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48A24-AC26-4245-9291-46A15DE3C10B}"/>
      </w:docPartPr>
      <w:docPartBody>
        <w:p w:rsidR="00B51262" w:rsidRDefault="00000000">
          <w:pPr>
            <w:pStyle w:val="BB5DEB20252246DA9D1917D822093F59"/>
          </w:pPr>
          <w:r>
            <w:rPr>
              <w:noProof/>
            </w:rPr>
            <w:t>Experience</w:t>
          </w:r>
        </w:p>
      </w:docPartBody>
    </w:docPart>
    <w:docPart>
      <w:docPartPr>
        <w:name w:val="7772DA500ECC4754B4E24910E8DFA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D47D1-3B9A-4EFE-B131-3556863389B6}"/>
      </w:docPartPr>
      <w:docPartBody>
        <w:p w:rsidR="00AF632A" w:rsidRDefault="00145106" w:rsidP="00145106">
          <w:pPr>
            <w:pStyle w:val="7772DA500ECC4754B4E24910E8DFA5F5"/>
          </w:pPr>
          <w:r w:rsidRPr="00711BC5">
            <w:t>References</w:t>
          </w:r>
        </w:p>
      </w:docPartBody>
    </w:docPart>
    <w:docPart>
      <w:docPartPr>
        <w:name w:val="505EC4C156C84DE88E5668132A713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25635-7F3C-4A40-B348-7141D61F1A8D}"/>
      </w:docPartPr>
      <w:docPartBody>
        <w:p w:rsidR="00AF632A" w:rsidRDefault="00145106" w:rsidP="00145106">
          <w:pPr>
            <w:pStyle w:val="505EC4C156C84DE88E5668132A713C77"/>
          </w:pPr>
          <w:r w:rsidRPr="00711BC5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52"/>
    <w:rsid w:val="00145106"/>
    <w:rsid w:val="002A1C41"/>
    <w:rsid w:val="0044723F"/>
    <w:rsid w:val="004B0B58"/>
    <w:rsid w:val="00582B52"/>
    <w:rsid w:val="005F4781"/>
    <w:rsid w:val="00814D3F"/>
    <w:rsid w:val="00833113"/>
    <w:rsid w:val="008E5666"/>
    <w:rsid w:val="00AF632A"/>
    <w:rsid w:val="00B42092"/>
    <w:rsid w:val="00B51262"/>
    <w:rsid w:val="00C03D6E"/>
    <w:rsid w:val="00C1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9491DB20980D4F4CA94738C3E4780FB0">
    <w:name w:val="9491DB20980D4F4CA94738C3E4780FB0"/>
  </w:style>
  <w:style w:type="paragraph" w:customStyle="1" w:styleId="5228EFB399984243A2330A7FAE5EE740">
    <w:name w:val="5228EFB399984243A2330A7FAE5EE740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460BB168045249758543C94BBE0F378A">
    <w:name w:val="460BB168045249758543C94BBE0F378A"/>
  </w:style>
  <w:style w:type="paragraph" w:customStyle="1" w:styleId="05098CBBCACC4B8FB4D3AB05EDAD0D71">
    <w:name w:val="05098CBBCACC4B8FB4D3AB05EDAD0D71"/>
  </w:style>
  <w:style w:type="paragraph" w:customStyle="1" w:styleId="C3BA7AFC16BC4167B49AE0824836C79F">
    <w:name w:val="C3BA7AFC16BC4167B49AE0824836C79F"/>
  </w:style>
  <w:style w:type="paragraph" w:customStyle="1" w:styleId="1F9E93592A38497780B81EC87C4548C5">
    <w:name w:val="1F9E93592A38497780B81EC87C4548C5"/>
  </w:style>
  <w:style w:type="paragraph" w:customStyle="1" w:styleId="9ABC79EA65584E78918FAF9EA8E172F5">
    <w:name w:val="9ABC79EA65584E78918FAF9EA8E172F5"/>
  </w:style>
  <w:style w:type="paragraph" w:customStyle="1" w:styleId="B3F0EF3904C541C891BE029EF6C7A945">
    <w:name w:val="B3F0EF3904C541C891BE029EF6C7A945"/>
  </w:style>
  <w:style w:type="paragraph" w:customStyle="1" w:styleId="BB5DEB20252246DA9D1917D822093F59">
    <w:name w:val="BB5DEB20252246DA9D1917D822093F59"/>
  </w:style>
  <w:style w:type="paragraph" w:customStyle="1" w:styleId="7772DA500ECC4754B4E24910E8DFA5F5">
    <w:name w:val="7772DA500ECC4754B4E24910E8DFA5F5"/>
    <w:rsid w:val="00145106"/>
  </w:style>
  <w:style w:type="paragraph" w:customStyle="1" w:styleId="505EC4C156C84DE88E5668132A713C77">
    <w:name w:val="505EC4C156C84DE88E5668132A713C77"/>
    <w:rsid w:val="001451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78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divyanshusinghbhati101@outlook.com</cp:lastModifiedBy>
  <cp:revision>5</cp:revision>
  <dcterms:created xsi:type="dcterms:W3CDTF">2025-07-17T01:59:00Z</dcterms:created>
  <dcterms:modified xsi:type="dcterms:W3CDTF">2025-11-25T02:53:00Z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